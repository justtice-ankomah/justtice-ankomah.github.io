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/>
      <w:sdtContent>
        <w:sdt>
          <w:sdtPr>
            <w:alias w:val="Post Title"/>
            <w:id w:val="89512082"/>
            <w:placeholder>
              <w:docPart w:val="89512082"/>
            </w:placeholder>
            <w:dataBinding w:xpath="/ns0:BlogPostInfo/ns0:PostTitle" w:storeItemID="{55E2C1DE-2168-44FB-8607-2A9E88E86F5E}"/>
            <w:text/>
          </w:sdtPr>
          <w:sdtEndPr/>
          <w:sdtContent>
            <w:p w14:paraId="5B95AC4C" w14:textId="77777777" w:rsidR="00005AB7" w:rsidRDefault="00241746">
              <w:pPr>
                <w:pStyle w:val="Publishwithline"/>
              </w:pPr>
              <w:r>
                <w:t>My Inspiring Design Ideas Examples</w:t>
              </w:r>
            </w:p>
          </w:sdtContent>
        </w:sdt>
        <w:p w14:paraId="17FFCBE2" w14:textId="77777777" w:rsidR="00005AB7" w:rsidRDefault="00005AB7">
          <w:pPr>
            <w:pStyle w:val="underline"/>
          </w:pPr>
        </w:p>
        <w:p w14:paraId="4B3D62A2" w14:textId="77777777" w:rsidR="00005AB7" w:rsidRDefault="00246650">
          <w:pPr>
            <w:pStyle w:val="PadderBetweenControlandBody"/>
          </w:pPr>
        </w:p>
      </w:sdtContent>
    </w:sdt>
    <w:p w14:paraId="0CFDD046" w14:textId="1B5A071C" w:rsidR="00005AB7" w:rsidRDefault="00241746">
      <w:r>
        <w:rPr>
          <w:noProof/>
        </w:rPr>
        <w:drawing>
          <wp:inline distT="0" distB="0" distL="0" distR="0" wp14:anchorId="2A26EF5C" wp14:editId="32B96375">
            <wp:extent cx="5219700" cy="408810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6-15 02-25-49-52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160" cy="409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13B">
        <w:rPr>
          <w:noProof/>
        </w:rPr>
        <w:drawing>
          <wp:inline distT="0" distB="0" distL="0" distR="0" wp14:anchorId="3466E960" wp14:editId="274D8A9C">
            <wp:extent cx="4640580" cy="4151630"/>
            <wp:effectExtent l="0" t="0" r="762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94" cy="41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87F">
        <w:rPr>
          <w:noProof/>
        </w:rPr>
        <w:drawing>
          <wp:inline distT="0" distB="0" distL="0" distR="0" wp14:anchorId="766A249D" wp14:editId="7A53657C">
            <wp:extent cx="6972300" cy="4061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7054" cy="406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AAF">
        <w:rPr>
          <w:noProof/>
        </w:rPr>
        <w:drawing>
          <wp:inline distT="0" distB="0" distL="0" distR="0" wp14:anchorId="0D2948DD" wp14:editId="03DCF319">
            <wp:extent cx="5267325" cy="30153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bfa75dbab1145bdb5598a6f2fe4598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132" cy="301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AAF">
        <w:rPr>
          <w:noProof/>
        </w:rPr>
        <w:drawing>
          <wp:inline distT="0" distB="0" distL="0" distR="0" wp14:anchorId="4E66AB05" wp14:editId="53BBCDB6">
            <wp:extent cx="1980159" cy="4078341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6-15 02-40-30-06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979" cy="41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AAF">
        <w:rPr>
          <w:noProof/>
        </w:rPr>
        <w:drawing>
          <wp:inline distT="0" distB="0" distL="0" distR="0" wp14:anchorId="66CF925C" wp14:editId="442ECC0E">
            <wp:extent cx="2581275" cy="4953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6-17 10-08-22-42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AAF">
        <w:rPr>
          <w:noProof/>
        </w:rPr>
        <w:drawing>
          <wp:inline distT="0" distB="0" distL="0" distR="0" wp14:anchorId="52571FDC" wp14:editId="736E0E8A">
            <wp:extent cx="5391150" cy="40433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b1554fc219e3a8e23af27265fce6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700" cy="404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AAF">
        <w:rPr>
          <w:noProof/>
        </w:rPr>
        <w:drawing>
          <wp:inline distT="0" distB="0" distL="0" distR="0" wp14:anchorId="6030B93E" wp14:editId="483F7C21">
            <wp:extent cx="7677150" cy="204950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6-17 10-05-30-47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646" cy="204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C4BB" w14:textId="54C7FB4F" w:rsidR="00283421" w:rsidRDefault="00283421">
      <w:r>
        <w:rPr>
          <w:noProof/>
        </w:rPr>
        <w:drawing>
          <wp:inline distT="0" distB="0" distL="0" distR="0" wp14:anchorId="4689DA73" wp14:editId="318E4D2A">
            <wp:extent cx="2064523" cy="40596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6-15 02-35-29-20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628" cy="40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30080" wp14:editId="2EA709D7">
            <wp:extent cx="2314575" cy="4219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6-15 02-46-08-06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3140B1" wp14:editId="518B99FF">
            <wp:extent cx="3705225" cy="4249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6-15 02-49-17-88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2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FA15A" wp14:editId="4DFDF21B">
            <wp:extent cx="2028825" cy="43505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6-15 02-53-42-65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35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DCBC1" wp14:editId="37BE6BB4">
            <wp:extent cx="4810125" cy="4266931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6-15 03-00-22-47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476" cy="427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99A">
        <w:rPr>
          <w:noProof/>
        </w:rPr>
        <w:drawing>
          <wp:inline distT="0" distB="0" distL="0" distR="0" wp14:anchorId="1F36A1E6" wp14:editId="0DEDAF4D">
            <wp:extent cx="6353340" cy="1885417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8-05 01-06-40-33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920" cy="188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EB3B" w14:textId="3B012084" w:rsidR="006527A1" w:rsidRDefault="006527A1">
      <w:r>
        <w:rPr>
          <w:noProof/>
        </w:rPr>
        <w:drawing>
          <wp:inline distT="0" distB="0" distL="0" distR="0" wp14:anchorId="4456A675" wp14:editId="68FA0995">
            <wp:extent cx="6937774" cy="3902498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930" cy="390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B792B" w14:textId="311448EE" w:rsidR="006527A1" w:rsidRDefault="006527A1"/>
    <w:p w14:paraId="723E91EC" w14:textId="77777777" w:rsidR="006527A1" w:rsidRDefault="006527A1"/>
    <w:p w14:paraId="35566015" w14:textId="77777777" w:rsidR="000E29BA" w:rsidRDefault="000E29BA"/>
    <w:sectPr w:rsidR="000E29BA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Blog" w:val="1"/>
  </w:docVars>
  <w:rsids>
    <w:rsidRoot w:val="00241746"/>
    <w:rsid w:val="00005A1A"/>
    <w:rsid w:val="00005AB7"/>
    <w:rsid w:val="000E29BA"/>
    <w:rsid w:val="002256D4"/>
    <w:rsid w:val="00241746"/>
    <w:rsid w:val="00246650"/>
    <w:rsid w:val="00283421"/>
    <w:rsid w:val="0040039F"/>
    <w:rsid w:val="004020EB"/>
    <w:rsid w:val="005D6AAF"/>
    <w:rsid w:val="00621F15"/>
    <w:rsid w:val="006527A1"/>
    <w:rsid w:val="006D21F3"/>
    <w:rsid w:val="0082074E"/>
    <w:rsid w:val="0090787F"/>
    <w:rsid w:val="00A516CD"/>
    <w:rsid w:val="00A55D16"/>
    <w:rsid w:val="00AB199A"/>
    <w:rsid w:val="00B3213B"/>
    <w:rsid w:val="00CE4A04"/>
    <w:rsid w:val="00D654C9"/>
    <w:rsid w:val="00F67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A2793"/>
  <w15:docId w15:val="{B549D5FE-1E29-49E5-871B-1E4D8103C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/>
    <w:lsdException w:name="macro" w:semiHidden="1" w:unhideWhenUsed="1"/>
    <w:lsdException w:name="toa heading" w:semiHidden="1" w:unhideWhenUsed="1"/>
    <w:lsdException w:name="List" w:semiHidden="1"/>
    <w:lsdException w:name="List Bullet" w:semiHidden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1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Heading2">
    <w:name w:val="heading 2"/>
    <w:basedOn w:val="Normal"/>
    <w:next w:val="Normal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Heading3">
    <w:name w:val="heading 3"/>
    <w:basedOn w:val="Normal"/>
    <w:next w:val="Normal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Heading4">
    <w:name w:val="heading 4"/>
    <w:basedOn w:val="Normal"/>
    <w:next w:val="Normal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2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1"/>
    <w:rsid w:val="001A4199"/>
  </w:style>
  <w:style w:type="paragraph" w:styleId="BalloonText">
    <w:name w:val="Balloon Text"/>
    <w:basedOn w:val="Normal"/>
    <w:link w:val="BalloonTextChar"/>
    <w:uiPriority w:val="99"/>
    <w:semiHidden/>
    <w:rsid w:val="0024174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17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9512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49EF99-1F69-4C11-A931-B9B3B9105BD5}"/>
      </w:docPartPr>
      <w:docPartBody>
        <w:p w:rsidR="008542A0" w:rsidRDefault="00530943">
          <w:r w:rsidRPr="00C21E8D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F3000"/>
    <w:rsid w:val="001572CB"/>
    <w:rsid w:val="00294AF5"/>
    <w:rsid w:val="00395E9E"/>
    <w:rsid w:val="003A0881"/>
    <w:rsid w:val="00530943"/>
    <w:rsid w:val="0056130E"/>
    <w:rsid w:val="006B323C"/>
    <w:rsid w:val="0079011D"/>
    <w:rsid w:val="008542A0"/>
    <w:rsid w:val="008A28F4"/>
    <w:rsid w:val="008E6A49"/>
    <w:rsid w:val="0091301D"/>
    <w:rsid w:val="00BD7221"/>
    <w:rsid w:val="00BF3000"/>
    <w:rsid w:val="00FD7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3094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My Inspiring Design Ideas Examples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55E2C1DE-2168-44FB-8607-2A9E88E86F5E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</Template>
  <TotalTime>760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Justice Ankomah</dc:creator>
  <cp:lastModifiedBy>justice ankomah</cp:lastModifiedBy>
  <cp:revision>20</cp:revision>
  <dcterms:created xsi:type="dcterms:W3CDTF">2021-06-15T09:21:00Z</dcterms:created>
  <dcterms:modified xsi:type="dcterms:W3CDTF">2022-06-17T04:54:00Z</dcterms:modified>
</cp:coreProperties>
</file>